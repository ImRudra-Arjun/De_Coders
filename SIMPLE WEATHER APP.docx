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horzAnchor="margin" w:tblpXSpec="right" w:tblpY="-812"/>
        <w:tblW w:w="11123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424"/>
        <w:gridCol w:w="3305"/>
        <w:gridCol w:w="3306"/>
      </w:tblGrid>
      <w:tr w:rsidR="009D4E1F" w:rsidRPr="00AE68A8" w:rsidTr="009D4E1F">
        <w:trPr>
          <w:trHeight w:val="1276"/>
        </w:trPr>
        <w:tc>
          <w:tcPr>
            <w:tcW w:w="3664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:rsidR="009D4E1F" w:rsidRPr="00AE68A8" w:rsidRDefault="00E47C11" w:rsidP="009D4E1F">
            <w:r>
              <w:rPr>
                <w:noProof/>
                <w:lang w:val="en-IN" w:eastAsia="en-IN"/>
              </w:rPr>
              <w:drawing>
                <wp:inline distT="0" distB="0" distL="0" distR="0" wp14:anchorId="17EA56CF" wp14:editId="1410FC4C">
                  <wp:extent cx="2143125" cy="2562225"/>
                  <wp:effectExtent l="0" t="0" r="9525" b="952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WhatsApp Image 2024-09-28 at 3.30.27 PM.jpe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7082" cy="2566956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" w:type="dxa"/>
            <w:tcBorders>
              <w:bottom w:val="nil"/>
            </w:tcBorders>
          </w:tcPr>
          <w:p w:rsidR="009D4E1F" w:rsidRPr="00AE68A8" w:rsidRDefault="009D4E1F" w:rsidP="009D4E1F"/>
        </w:tc>
        <w:tc>
          <w:tcPr>
            <w:tcW w:w="424" w:type="dxa"/>
            <w:vMerge w:val="restart"/>
            <w:tcBorders>
              <w:bottom w:val="nil"/>
            </w:tcBorders>
          </w:tcPr>
          <w:p w:rsidR="009D4E1F" w:rsidRPr="00AE68A8" w:rsidRDefault="009D4E1F" w:rsidP="009D4E1F"/>
        </w:tc>
        <w:tc>
          <w:tcPr>
            <w:tcW w:w="6611" w:type="dxa"/>
            <w:gridSpan w:val="2"/>
            <w:tcBorders>
              <w:bottom w:val="nil"/>
            </w:tcBorders>
          </w:tcPr>
          <w:p w:rsidR="009D4E1F" w:rsidRPr="00EF5019" w:rsidRDefault="009D4E1F" w:rsidP="009D4E1F">
            <w:pPr>
              <w:pStyle w:val="Title"/>
              <w:rPr>
                <w:rFonts w:ascii="Lucida Handwriting" w:hAnsi="Lucida Handwriting"/>
              </w:rPr>
            </w:pPr>
            <w:r w:rsidRPr="00EF5019">
              <w:rPr>
                <w:rFonts w:ascii="Lucida Handwriting" w:hAnsi="Lucida Handwriting"/>
              </w:rPr>
              <w:t>SIMPLE WEATHER APP</w:t>
            </w:r>
          </w:p>
        </w:tc>
      </w:tr>
      <w:tr w:rsidR="009D4E1F" w:rsidRPr="00AE68A8" w:rsidTr="009D4E1F">
        <w:trPr>
          <w:trHeight w:val="884"/>
        </w:trPr>
        <w:tc>
          <w:tcPr>
            <w:tcW w:w="3664" w:type="dxa"/>
            <w:gridSpan w:val="3"/>
            <w:vMerge/>
          </w:tcPr>
          <w:p w:rsidR="009D4E1F" w:rsidRPr="00AE68A8" w:rsidRDefault="009D4E1F" w:rsidP="009D4E1F"/>
        </w:tc>
        <w:tc>
          <w:tcPr>
            <w:tcW w:w="424" w:type="dxa"/>
          </w:tcPr>
          <w:p w:rsidR="009D4E1F" w:rsidRPr="00AE68A8" w:rsidRDefault="009D4E1F" w:rsidP="009D4E1F"/>
        </w:tc>
        <w:tc>
          <w:tcPr>
            <w:tcW w:w="424" w:type="dxa"/>
            <w:vMerge/>
          </w:tcPr>
          <w:p w:rsidR="009D4E1F" w:rsidRPr="00AE68A8" w:rsidRDefault="009D4E1F" w:rsidP="009D4E1F"/>
        </w:tc>
        <w:tc>
          <w:tcPr>
            <w:tcW w:w="3305" w:type="dxa"/>
            <w:vAlign w:val="bottom"/>
          </w:tcPr>
          <w:p w:rsidR="009D4E1F" w:rsidRDefault="009D4E1F" w:rsidP="009D4E1F">
            <w:pPr>
              <w:jc w:val="right"/>
            </w:pPr>
            <w:r>
              <w:t xml:space="preserve">          </w:t>
            </w:r>
          </w:p>
          <w:p w:rsidR="009D4E1F" w:rsidRDefault="009D4E1F" w:rsidP="009D4E1F">
            <w:pPr>
              <w:jc w:val="right"/>
            </w:pPr>
          </w:p>
          <w:p w:rsidR="009D4E1F" w:rsidRDefault="009D4E1F" w:rsidP="009D4E1F">
            <w:pPr>
              <w:pStyle w:val="Contact"/>
            </w:pPr>
          </w:p>
          <w:p w:rsidR="009D4E1F" w:rsidRPr="00AE68A8" w:rsidRDefault="009D4E1F" w:rsidP="009D4E1F">
            <w:pPr>
              <w:pStyle w:val="Contact"/>
            </w:pPr>
          </w:p>
        </w:tc>
        <w:tc>
          <w:tcPr>
            <w:tcW w:w="3306" w:type="dxa"/>
            <w:vAlign w:val="bottom"/>
          </w:tcPr>
          <w:p w:rsidR="009D4E1F" w:rsidRDefault="009D4E1F" w:rsidP="009D4E1F">
            <w:pPr>
              <w:rPr>
                <w:u w:val="single"/>
              </w:rPr>
            </w:pPr>
            <w:r w:rsidRPr="009D4E1F">
              <w:rPr>
                <w:b/>
                <w:i/>
                <w:u w:val="single"/>
              </w:rPr>
              <w:t>Team Leader</w:t>
            </w:r>
            <w:r>
              <w:rPr>
                <w:u w:val="single"/>
              </w:rPr>
              <w:t>:</w:t>
            </w:r>
          </w:p>
          <w:p w:rsidR="009D4E1F" w:rsidRPr="009D4E1F" w:rsidRDefault="009D4E1F" w:rsidP="009D4E1F">
            <w:pPr>
              <w:rPr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</w:pPr>
            <w:r w:rsidRPr="009D4E1F">
              <w:rPr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Rudra Arjun</w:t>
            </w:r>
          </w:p>
          <w:p w:rsidR="009D4E1F" w:rsidRPr="009D4E1F" w:rsidRDefault="009D4E1F" w:rsidP="009D4E1F">
            <w:pPr>
              <w:rPr>
                <w:b/>
                <w:i/>
              </w:rPr>
            </w:pPr>
            <w:r w:rsidRPr="009D4E1F">
              <w:rPr>
                <w:b/>
                <w:i/>
                <w:u w:val="single"/>
              </w:rPr>
              <w:t>Team members</w:t>
            </w:r>
            <w:r w:rsidRPr="009D4E1F">
              <w:rPr>
                <w:b/>
                <w:i/>
              </w:rPr>
              <w:t>:</w:t>
            </w:r>
          </w:p>
          <w:p w:rsidR="009D4E1F" w:rsidRPr="009D4E1F" w:rsidRDefault="009D4E1F" w:rsidP="009D4E1F">
            <w:pPr>
              <w:rPr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</w:pPr>
            <w:r w:rsidRPr="009D4E1F">
              <w:rPr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Mayank Kumar</w:t>
            </w:r>
          </w:p>
          <w:p w:rsidR="009D4E1F" w:rsidRPr="009D4E1F" w:rsidRDefault="009D4E1F" w:rsidP="009D4E1F">
            <w:pPr>
              <w:rPr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</w:pPr>
            <w:r w:rsidRPr="009D4E1F">
              <w:rPr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Pranjal Mishra</w:t>
            </w:r>
          </w:p>
          <w:p w:rsidR="009D4E1F" w:rsidRDefault="009D4E1F" w:rsidP="009D4E1F">
            <w:r w:rsidRPr="009D4E1F">
              <w:rPr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Ritika jaiswal</w:t>
            </w:r>
          </w:p>
          <w:p w:rsidR="009D4E1F" w:rsidRPr="00AE68A8" w:rsidRDefault="009D4E1F" w:rsidP="009D4E1F">
            <w:pPr>
              <w:pStyle w:val="Contact"/>
            </w:pPr>
          </w:p>
        </w:tc>
      </w:tr>
      <w:tr w:rsidR="009D4E1F" w:rsidRPr="00AE68A8" w:rsidTr="009D4E1F">
        <w:trPr>
          <w:trHeight w:val="705"/>
        </w:trPr>
        <w:tc>
          <w:tcPr>
            <w:tcW w:w="3664" w:type="dxa"/>
            <w:gridSpan w:val="3"/>
            <w:vMerge/>
          </w:tcPr>
          <w:p w:rsidR="009D4E1F" w:rsidRPr="00AE68A8" w:rsidRDefault="009D4E1F" w:rsidP="009D4E1F"/>
        </w:tc>
        <w:tc>
          <w:tcPr>
            <w:tcW w:w="424" w:type="dxa"/>
          </w:tcPr>
          <w:p w:rsidR="009D4E1F" w:rsidRPr="00AE68A8" w:rsidRDefault="009D4E1F" w:rsidP="009D4E1F"/>
        </w:tc>
        <w:tc>
          <w:tcPr>
            <w:tcW w:w="424" w:type="dxa"/>
            <w:vMerge/>
          </w:tcPr>
          <w:p w:rsidR="009D4E1F" w:rsidRPr="00AE68A8" w:rsidRDefault="009D4E1F" w:rsidP="009D4E1F"/>
        </w:tc>
        <w:tc>
          <w:tcPr>
            <w:tcW w:w="6611" w:type="dxa"/>
            <w:gridSpan w:val="2"/>
            <w:vMerge w:val="restart"/>
          </w:tcPr>
          <w:p w:rsidR="009D4E1F" w:rsidRPr="00AE68A8" w:rsidRDefault="009D4E1F" w:rsidP="009D4E1F">
            <w:pPr>
              <w:pStyle w:val="Heading1"/>
            </w:pPr>
            <w:r w:rsidRPr="00AE68A8">
              <w:t xml:space="preserve">Dear </w:t>
            </w:r>
            <w:sdt>
              <w:sdtPr>
                <w:id w:val="-730920011"/>
                <w:placeholder>
                  <w:docPart w:val="E26FBD1B1DEA43359CB8777E02A43010"/>
                </w:placeholder>
                <w:temporary/>
                <w:showingPlcHdr/>
                <w15:appearance w15:val="hidden"/>
              </w:sdtPr>
              <w:sdtContent>
                <w:r w:rsidRPr="00AE68A8">
                  <w:t>[Recipient Name]</w:t>
                </w:r>
              </w:sdtContent>
            </w:sdt>
          </w:p>
          <w:p w:rsidR="009D4E1F" w:rsidRDefault="009D4E1F" w:rsidP="009D4E1F">
            <w:pPr>
              <w:pStyle w:val="basis-85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spacing w:before="0" w:beforeAutospacing="0" w:after="0" w:afterAutospacing="0"/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t>A</w:t>
            </w:r>
            <w:r>
              <w:rPr>
                <w:rFonts w:ascii="Arial" w:hAnsi="Arial" w:cs="Arial"/>
                <w:sz w:val="27"/>
                <w:szCs w:val="27"/>
              </w:rPr>
              <w:t xml:space="preserve"> user-friendly weather application that displays real-time weather conditions based on the user's location or a specified city. Using HTML, CSS, and JavaScript, </w:t>
            </w:r>
            <w:r>
              <w:rPr>
                <w:rFonts w:ascii="Arial" w:hAnsi="Arial" w:cs="Arial"/>
                <w:sz w:val="27"/>
                <w:szCs w:val="27"/>
              </w:rPr>
              <w:t>via f</w:t>
            </w:r>
            <w:r>
              <w:rPr>
                <w:rFonts w:ascii="Arial" w:hAnsi="Arial" w:cs="Arial"/>
                <w:sz w:val="27"/>
                <w:szCs w:val="27"/>
              </w:rPr>
              <w:t>etch</w:t>
            </w:r>
            <w:r>
              <w:rPr>
                <w:rFonts w:ascii="Arial" w:hAnsi="Arial" w:cs="Arial"/>
                <w:sz w:val="27"/>
                <w:szCs w:val="27"/>
              </w:rPr>
              <w:t>ing</w:t>
            </w:r>
            <w:r>
              <w:rPr>
                <w:rFonts w:ascii="Arial" w:hAnsi="Arial" w:cs="Arial"/>
                <w:sz w:val="27"/>
                <w:szCs w:val="27"/>
              </w:rPr>
              <w:t xml:space="preserve"> real-time data from a weather API like OpenWeatherMap. The </w:t>
            </w:r>
            <w:r>
              <w:rPr>
                <w:rFonts w:ascii="Arial" w:hAnsi="Arial" w:cs="Arial"/>
                <w:sz w:val="27"/>
                <w:szCs w:val="27"/>
              </w:rPr>
              <w:t>website</w:t>
            </w:r>
            <w:r>
              <w:rPr>
                <w:rFonts w:ascii="Arial" w:hAnsi="Arial" w:cs="Arial"/>
                <w:sz w:val="27"/>
                <w:szCs w:val="27"/>
              </w:rPr>
              <w:t xml:space="preserve"> </w:t>
            </w:r>
            <w:r>
              <w:rPr>
                <w:rFonts w:ascii="Arial" w:hAnsi="Arial" w:cs="Arial"/>
                <w:sz w:val="27"/>
                <w:szCs w:val="27"/>
              </w:rPr>
              <w:t>displays</w:t>
            </w:r>
            <w:r>
              <w:rPr>
                <w:rFonts w:ascii="Arial" w:hAnsi="Arial" w:cs="Arial"/>
                <w:sz w:val="27"/>
                <w:szCs w:val="27"/>
              </w:rPr>
              <w:t xml:space="preserve"> present temperature, humidity, wind speed</w:t>
            </w:r>
            <w:r>
              <w:rPr>
                <w:rFonts w:ascii="Arial" w:hAnsi="Arial" w:cs="Arial"/>
                <w:sz w:val="27"/>
                <w:szCs w:val="27"/>
              </w:rPr>
              <w:t>, precipitation</w:t>
            </w:r>
            <w:r>
              <w:rPr>
                <w:rFonts w:ascii="Arial" w:hAnsi="Arial" w:cs="Arial"/>
                <w:sz w:val="27"/>
                <w:szCs w:val="27"/>
              </w:rPr>
              <w:t>, and other essential metrics</w:t>
            </w:r>
            <w:r>
              <w:rPr>
                <w:rFonts w:ascii="Arial" w:hAnsi="Arial" w:cs="Arial"/>
                <w:sz w:val="27"/>
                <w:szCs w:val="27"/>
              </w:rPr>
              <w:t xml:space="preserve"> along with five days forecast</w:t>
            </w:r>
            <w:r>
              <w:rPr>
                <w:rFonts w:ascii="Arial" w:hAnsi="Arial" w:cs="Arial"/>
                <w:sz w:val="27"/>
                <w:szCs w:val="27"/>
              </w:rPr>
              <w:t xml:space="preserve">. The focus is on clean UI design and ensuring the </w:t>
            </w:r>
            <w:r>
              <w:rPr>
                <w:rFonts w:ascii="Arial" w:hAnsi="Arial" w:cs="Arial"/>
                <w:sz w:val="27"/>
                <w:szCs w:val="27"/>
              </w:rPr>
              <w:t>website</w:t>
            </w:r>
            <w:r>
              <w:rPr>
                <w:rFonts w:ascii="Arial" w:hAnsi="Arial" w:cs="Arial"/>
                <w:sz w:val="27"/>
                <w:szCs w:val="27"/>
              </w:rPr>
              <w:t xml:space="preserve"> is responsive </w:t>
            </w:r>
            <w:r>
              <w:rPr>
                <w:rFonts w:ascii="Arial" w:hAnsi="Arial" w:cs="Arial"/>
                <w:sz w:val="27"/>
                <w:szCs w:val="27"/>
              </w:rPr>
              <w:t>and compatible across devices.</w:t>
            </w:r>
          </w:p>
          <w:p w:rsidR="009D4E1F" w:rsidRPr="00AE68A8" w:rsidRDefault="009D4E1F" w:rsidP="009D4E1F"/>
          <w:p w:rsidR="009D4E1F" w:rsidRPr="00C83A18" w:rsidRDefault="009D4E1F" w:rsidP="009D4E1F">
            <w:pPr>
              <w:pStyle w:val="Closing"/>
            </w:pPr>
          </w:p>
          <w:p w:rsidR="009D4E1F" w:rsidRPr="00AE68A8" w:rsidRDefault="009D4E1F" w:rsidP="009D4E1F"/>
        </w:tc>
      </w:tr>
      <w:tr w:rsidR="009D4E1F" w:rsidRPr="00AE68A8" w:rsidTr="009D4E1F">
        <w:trPr>
          <w:trHeight w:val="1164"/>
        </w:trPr>
        <w:tc>
          <w:tcPr>
            <w:tcW w:w="720" w:type="dxa"/>
          </w:tcPr>
          <w:p w:rsidR="009D4E1F" w:rsidRPr="00AE68A8" w:rsidRDefault="009D4E1F" w:rsidP="009D4E1F"/>
        </w:tc>
        <w:tc>
          <w:tcPr>
            <w:tcW w:w="2944" w:type="dxa"/>
            <w:gridSpan w:val="2"/>
          </w:tcPr>
          <w:p w:rsidR="009D4E1F" w:rsidRPr="00AE68A8" w:rsidRDefault="009D4E1F" w:rsidP="009D4E1F"/>
        </w:tc>
        <w:tc>
          <w:tcPr>
            <w:tcW w:w="424" w:type="dxa"/>
          </w:tcPr>
          <w:p w:rsidR="009D4E1F" w:rsidRPr="00AE68A8" w:rsidRDefault="009D4E1F" w:rsidP="009D4E1F"/>
        </w:tc>
        <w:tc>
          <w:tcPr>
            <w:tcW w:w="424" w:type="dxa"/>
            <w:vMerge/>
          </w:tcPr>
          <w:p w:rsidR="009D4E1F" w:rsidRPr="00AE68A8" w:rsidRDefault="009D4E1F" w:rsidP="009D4E1F"/>
        </w:tc>
        <w:tc>
          <w:tcPr>
            <w:tcW w:w="6611" w:type="dxa"/>
            <w:gridSpan w:val="2"/>
            <w:vMerge/>
          </w:tcPr>
          <w:p w:rsidR="009D4E1F" w:rsidRPr="00AE68A8" w:rsidRDefault="009D4E1F" w:rsidP="009D4E1F"/>
        </w:tc>
      </w:tr>
      <w:tr w:rsidR="009D4E1F" w:rsidRPr="00AE68A8" w:rsidTr="009D4E1F">
        <w:trPr>
          <w:trHeight w:val="543"/>
        </w:trPr>
        <w:tc>
          <w:tcPr>
            <w:tcW w:w="720" w:type="dxa"/>
          </w:tcPr>
          <w:p w:rsidR="009D4E1F" w:rsidRPr="00AE68A8" w:rsidRDefault="009D4E1F" w:rsidP="009D4E1F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:rsidR="009D4E1F" w:rsidRPr="00AE68A8" w:rsidRDefault="009D4E1F" w:rsidP="009D4E1F">
            <w:pPr>
              <w:pStyle w:val="Contact"/>
            </w:pPr>
            <w:r w:rsidRPr="00AE68A8">
              <w:rPr>
                <w:noProof/>
                <w:lang w:val="en-IN" w:eastAsia="en-IN"/>
              </w:rPr>
              <mc:AlternateContent>
                <mc:Choice Requires="wpg">
                  <w:drawing>
                    <wp:inline distT="0" distB="0" distL="0" distR="0" wp14:anchorId="5DD12F33" wp14:editId="3D0CA200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8F24138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3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:rsidR="009D4E1F" w:rsidRPr="00AE68A8" w:rsidRDefault="009D4E1F" w:rsidP="009D4E1F">
            <w:pPr>
              <w:pStyle w:val="Information"/>
            </w:pPr>
            <w:r>
              <w:t>Techno Main Salt Lake</w:t>
            </w:r>
          </w:p>
          <w:p w:rsidR="009D4E1F" w:rsidRPr="00AE68A8" w:rsidRDefault="009D4E1F" w:rsidP="009D4E1F">
            <w:pPr>
              <w:pStyle w:val="Information"/>
            </w:pPr>
            <w:r>
              <w:t xml:space="preserve">Kolkata </w:t>
            </w:r>
            <w:r w:rsidR="00E47C11">
              <w:t>- 700001</w:t>
            </w:r>
          </w:p>
        </w:tc>
        <w:tc>
          <w:tcPr>
            <w:tcW w:w="424" w:type="dxa"/>
          </w:tcPr>
          <w:p w:rsidR="009D4E1F" w:rsidRPr="00AE68A8" w:rsidRDefault="009D4E1F" w:rsidP="009D4E1F"/>
        </w:tc>
        <w:tc>
          <w:tcPr>
            <w:tcW w:w="424" w:type="dxa"/>
            <w:vMerge/>
          </w:tcPr>
          <w:p w:rsidR="009D4E1F" w:rsidRPr="00AE68A8" w:rsidRDefault="009D4E1F" w:rsidP="009D4E1F"/>
        </w:tc>
        <w:tc>
          <w:tcPr>
            <w:tcW w:w="6611" w:type="dxa"/>
            <w:gridSpan w:val="2"/>
            <w:vMerge/>
          </w:tcPr>
          <w:p w:rsidR="009D4E1F" w:rsidRPr="00AE68A8" w:rsidRDefault="009D4E1F" w:rsidP="009D4E1F"/>
        </w:tc>
      </w:tr>
      <w:tr w:rsidR="009D4E1F" w:rsidRPr="00AE68A8" w:rsidTr="009D4E1F">
        <w:trPr>
          <w:trHeight w:val="183"/>
        </w:trPr>
        <w:tc>
          <w:tcPr>
            <w:tcW w:w="720" w:type="dxa"/>
          </w:tcPr>
          <w:p w:rsidR="009D4E1F" w:rsidRPr="00AE68A8" w:rsidRDefault="009D4E1F" w:rsidP="009D4E1F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:rsidR="009D4E1F" w:rsidRPr="00AE68A8" w:rsidRDefault="009D4E1F" w:rsidP="009D4E1F">
            <w:pPr>
              <w:pStyle w:val="NoSpacing"/>
            </w:pPr>
          </w:p>
        </w:tc>
        <w:tc>
          <w:tcPr>
            <w:tcW w:w="424" w:type="dxa"/>
          </w:tcPr>
          <w:p w:rsidR="009D4E1F" w:rsidRPr="00AE68A8" w:rsidRDefault="009D4E1F" w:rsidP="009D4E1F"/>
        </w:tc>
        <w:tc>
          <w:tcPr>
            <w:tcW w:w="424" w:type="dxa"/>
            <w:vMerge/>
          </w:tcPr>
          <w:p w:rsidR="009D4E1F" w:rsidRPr="00AE68A8" w:rsidRDefault="009D4E1F" w:rsidP="009D4E1F"/>
        </w:tc>
        <w:tc>
          <w:tcPr>
            <w:tcW w:w="6611" w:type="dxa"/>
            <w:gridSpan w:val="2"/>
            <w:vMerge/>
          </w:tcPr>
          <w:p w:rsidR="009D4E1F" w:rsidRPr="00AE68A8" w:rsidRDefault="009D4E1F" w:rsidP="009D4E1F"/>
        </w:tc>
      </w:tr>
      <w:tr w:rsidR="009D4E1F" w:rsidRPr="00AE68A8" w:rsidTr="009D4E1F">
        <w:trPr>
          <w:trHeight w:val="624"/>
        </w:trPr>
        <w:tc>
          <w:tcPr>
            <w:tcW w:w="720" w:type="dxa"/>
          </w:tcPr>
          <w:p w:rsidR="009D4E1F" w:rsidRPr="00AE68A8" w:rsidRDefault="009D4E1F" w:rsidP="009D4E1F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:rsidR="009D4E1F" w:rsidRPr="00AE68A8" w:rsidRDefault="009D4E1F" w:rsidP="009D4E1F">
            <w:pPr>
              <w:pStyle w:val="Contact"/>
            </w:pPr>
            <w:r w:rsidRPr="00AE68A8">
              <w:rPr>
                <w:noProof/>
                <w:lang w:val="en-IN" w:eastAsia="en-IN"/>
              </w:rPr>
              <mc:AlternateContent>
                <mc:Choice Requires="wpg">
                  <w:drawing>
                    <wp:inline distT="0" distB="0" distL="0" distR="0" wp14:anchorId="28AFB81D" wp14:editId="7836E967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E570AF8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5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:rsidR="009D4E1F" w:rsidRPr="00AE68A8" w:rsidRDefault="009D4E1F" w:rsidP="009D4E1F">
            <w:pPr>
              <w:pStyle w:val="Information"/>
            </w:pPr>
            <w:r>
              <w:t>9835335456</w:t>
            </w:r>
          </w:p>
        </w:tc>
        <w:tc>
          <w:tcPr>
            <w:tcW w:w="424" w:type="dxa"/>
          </w:tcPr>
          <w:p w:rsidR="009D4E1F" w:rsidRPr="00AE68A8" w:rsidRDefault="009D4E1F" w:rsidP="009D4E1F"/>
        </w:tc>
        <w:tc>
          <w:tcPr>
            <w:tcW w:w="424" w:type="dxa"/>
            <w:vMerge/>
          </w:tcPr>
          <w:p w:rsidR="009D4E1F" w:rsidRPr="00AE68A8" w:rsidRDefault="009D4E1F" w:rsidP="009D4E1F"/>
        </w:tc>
        <w:tc>
          <w:tcPr>
            <w:tcW w:w="6611" w:type="dxa"/>
            <w:gridSpan w:val="2"/>
            <w:vMerge/>
          </w:tcPr>
          <w:p w:rsidR="009D4E1F" w:rsidRPr="00AE68A8" w:rsidRDefault="009D4E1F" w:rsidP="009D4E1F"/>
        </w:tc>
      </w:tr>
      <w:tr w:rsidR="009D4E1F" w:rsidRPr="00AE68A8" w:rsidTr="009D4E1F">
        <w:trPr>
          <w:trHeight w:val="183"/>
        </w:trPr>
        <w:tc>
          <w:tcPr>
            <w:tcW w:w="720" w:type="dxa"/>
          </w:tcPr>
          <w:p w:rsidR="009D4E1F" w:rsidRPr="00AE68A8" w:rsidRDefault="009D4E1F" w:rsidP="009D4E1F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:rsidR="009D4E1F" w:rsidRPr="00AE68A8" w:rsidRDefault="009D4E1F" w:rsidP="009D4E1F">
            <w:pPr>
              <w:pStyle w:val="NoSpacing"/>
            </w:pPr>
          </w:p>
        </w:tc>
        <w:tc>
          <w:tcPr>
            <w:tcW w:w="424" w:type="dxa"/>
          </w:tcPr>
          <w:p w:rsidR="009D4E1F" w:rsidRPr="00AE68A8" w:rsidRDefault="009D4E1F" w:rsidP="009D4E1F"/>
        </w:tc>
        <w:tc>
          <w:tcPr>
            <w:tcW w:w="424" w:type="dxa"/>
            <w:vMerge/>
          </w:tcPr>
          <w:p w:rsidR="009D4E1F" w:rsidRPr="00AE68A8" w:rsidRDefault="009D4E1F" w:rsidP="009D4E1F"/>
        </w:tc>
        <w:tc>
          <w:tcPr>
            <w:tcW w:w="6611" w:type="dxa"/>
            <w:gridSpan w:val="2"/>
            <w:vMerge/>
          </w:tcPr>
          <w:p w:rsidR="009D4E1F" w:rsidRPr="00AE68A8" w:rsidRDefault="009D4E1F" w:rsidP="009D4E1F"/>
        </w:tc>
      </w:tr>
      <w:tr w:rsidR="009D4E1F" w:rsidRPr="00AE68A8" w:rsidTr="009D4E1F">
        <w:trPr>
          <w:trHeight w:val="633"/>
        </w:trPr>
        <w:tc>
          <w:tcPr>
            <w:tcW w:w="720" w:type="dxa"/>
          </w:tcPr>
          <w:p w:rsidR="009D4E1F" w:rsidRPr="00AE68A8" w:rsidRDefault="009D4E1F" w:rsidP="009D4E1F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:rsidR="009D4E1F" w:rsidRPr="00AE68A8" w:rsidRDefault="009D4E1F" w:rsidP="009D4E1F">
            <w:pPr>
              <w:pStyle w:val="Contact"/>
            </w:pPr>
            <w:r w:rsidRPr="00AE68A8">
              <w:rPr>
                <w:noProof/>
                <w:lang w:val="en-IN" w:eastAsia="en-IN"/>
              </w:rPr>
              <mc:AlternateContent>
                <mc:Choice Requires="wpg">
                  <w:drawing>
                    <wp:inline distT="0" distB="0" distL="0" distR="0" wp14:anchorId="6DA50F73" wp14:editId="704E9281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883202B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">
                        <v:imagedata r:id="rId17" o:title="Email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:rsidR="009D4E1F" w:rsidRPr="00AE68A8" w:rsidRDefault="009D4E1F" w:rsidP="009D4E1F">
            <w:pPr>
              <w:pStyle w:val="Information"/>
            </w:pPr>
            <w:r>
              <w:t>rudraarjun12@gmail.com</w:t>
            </w:r>
          </w:p>
        </w:tc>
        <w:tc>
          <w:tcPr>
            <w:tcW w:w="424" w:type="dxa"/>
          </w:tcPr>
          <w:p w:rsidR="009D4E1F" w:rsidRPr="00AE68A8" w:rsidRDefault="009D4E1F" w:rsidP="009D4E1F"/>
        </w:tc>
        <w:tc>
          <w:tcPr>
            <w:tcW w:w="424" w:type="dxa"/>
            <w:vMerge/>
          </w:tcPr>
          <w:p w:rsidR="009D4E1F" w:rsidRPr="00AE68A8" w:rsidRDefault="009D4E1F" w:rsidP="009D4E1F"/>
        </w:tc>
        <w:tc>
          <w:tcPr>
            <w:tcW w:w="6611" w:type="dxa"/>
            <w:gridSpan w:val="2"/>
            <w:vMerge/>
          </w:tcPr>
          <w:p w:rsidR="009D4E1F" w:rsidRPr="00AE68A8" w:rsidRDefault="009D4E1F" w:rsidP="009D4E1F"/>
        </w:tc>
      </w:tr>
      <w:tr w:rsidR="009D4E1F" w:rsidRPr="00AE68A8" w:rsidTr="009D4E1F">
        <w:trPr>
          <w:trHeight w:val="174"/>
        </w:trPr>
        <w:tc>
          <w:tcPr>
            <w:tcW w:w="720" w:type="dxa"/>
          </w:tcPr>
          <w:p w:rsidR="009D4E1F" w:rsidRPr="00AE68A8" w:rsidRDefault="009D4E1F" w:rsidP="009D4E1F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:rsidR="009D4E1F" w:rsidRPr="00AE68A8" w:rsidRDefault="009D4E1F" w:rsidP="009D4E1F">
            <w:pPr>
              <w:pStyle w:val="NoSpacing"/>
            </w:pPr>
          </w:p>
        </w:tc>
        <w:tc>
          <w:tcPr>
            <w:tcW w:w="424" w:type="dxa"/>
          </w:tcPr>
          <w:p w:rsidR="009D4E1F" w:rsidRPr="00AE68A8" w:rsidRDefault="009D4E1F" w:rsidP="009D4E1F"/>
        </w:tc>
        <w:tc>
          <w:tcPr>
            <w:tcW w:w="424" w:type="dxa"/>
            <w:vMerge/>
          </w:tcPr>
          <w:p w:rsidR="009D4E1F" w:rsidRPr="00AE68A8" w:rsidRDefault="009D4E1F" w:rsidP="009D4E1F"/>
        </w:tc>
        <w:tc>
          <w:tcPr>
            <w:tcW w:w="6611" w:type="dxa"/>
            <w:gridSpan w:val="2"/>
            <w:vMerge/>
          </w:tcPr>
          <w:p w:rsidR="009D4E1F" w:rsidRPr="00AE68A8" w:rsidRDefault="009D4E1F" w:rsidP="009D4E1F"/>
        </w:tc>
      </w:tr>
      <w:tr w:rsidR="009D4E1F" w:rsidRPr="00AE68A8" w:rsidTr="009D4E1F">
        <w:trPr>
          <w:trHeight w:val="633"/>
        </w:trPr>
        <w:tc>
          <w:tcPr>
            <w:tcW w:w="720" w:type="dxa"/>
          </w:tcPr>
          <w:p w:rsidR="009D4E1F" w:rsidRPr="00AE68A8" w:rsidRDefault="009D4E1F" w:rsidP="009D4E1F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:rsidR="009D4E1F" w:rsidRPr="00AE68A8" w:rsidRDefault="009D4E1F" w:rsidP="009D4E1F">
            <w:pPr>
              <w:pStyle w:val="Contact"/>
            </w:pPr>
            <w:r w:rsidRPr="00AE68A8">
              <w:rPr>
                <w:noProof/>
                <w:lang w:val="en-IN" w:eastAsia="en-IN"/>
              </w:rPr>
              <mc:AlternateContent>
                <mc:Choice Requires="wpg">
                  <w:drawing>
                    <wp:inline distT="0" distB="0" distL="0" distR="0" wp14:anchorId="11575614" wp14:editId="5E8DF071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>
                                <a:extLst/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E1E84F4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19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:rsidR="009D4E1F" w:rsidRDefault="00E47C11" w:rsidP="009D4E1F">
            <w:pPr>
              <w:pStyle w:val="Information"/>
            </w:pPr>
            <w:r>
              <w:t xml:space="preserve"> </w:t>
            </w:r>
            <w:hyperlink r:id="rId20" w:history="1">
              <w:r w:rsidRPr="00A00080">
                <w:rPr>
                  <w:rStyle w:val="Hyperlink"/>
                </w:rPr>
                <w:t>https://github.com/ImRudra-Arjun/De_Coders.git</w:t>
              </w:r>
            </w:hyperlink>
          </w:p>
          <w:p w:rsidR="00E47C11" w:rsidRPr="00AE68A8" w:rsidRDefault="00E47C11" w:rsidP="009D4E1F">
            <w:pPr>
              <w:pStyle w:val="Information"/>
            </w:pPr>
            <w:bookmarkStart w:id="0" w:name="_GoBack"/>
            <w:bookmarkEnd w:id="0"/>
          </w:p>
        </w:tc>
        <w:tc>
          <w:tcPr>
            <w:tcW w:w="424" w:type="dxa"/>
          </w:tcPr>
          <w:p w:rsidR="009D4E1F" w:rsidRPr="00AE68A8" w:rsidRDefault="009D4E1F" w:rsidP="009D4E1F"/>
        </w:tc>
        <w:tc>
          <w:tcPr>
            <w:tcW w:w="424" w:type="dxa"/>
            <w:vMerge/>
          </w:tcPr>
          <w:p w:rsidR="009D4E1F" w:rsidRPr="00AE68A8" w:rsidRDefault="009D4E1F" w:rsidP="009D4E1F"/>
        </w:tc>
        <w:tc>
          <w:tcPr>
            <w:tcW w:w="6611" w:type="dxa"/>
            <w:gridSpan w:val="2"/>
            <w:vMerge/>
          </w:tcPr>
          <w:p w:rsidR="009D4E1F" w:rsidRPr="00AE68A8" w:rsidRDefault="009D4E1F" w:rsidP="009D4E1F"/>
        </w:tc>
      </w:tr>
      <w:tr w:rsidR="009D4E1F" w:rsidRPr="00AE68A8" w:rsidTr="009D4E1F">
        <w:trPr>
          <w:trHeight w:val="2448"/>
        </w:trPr>
        <w:tc>
          <w:tcPr>
            <w:tcW w:w="720" w:type="dxa"/>
          </w:tcPr>
          <w:p w:rsidR="009D4E1F" w:rsidRPr="00AE68A8" w:rsidRDefault="009D4E1F" w:rsidP="009D4E1F"/>
        </w:tc>
        <w:tc>
          <w:tcPr>
            <w:tcW w:w="2944" w:type="dxa"/>
            <w:gridSpan w:val="2"/>
          </w:tcPr>
          <w:p w:rsidR="009D4E1F" w:rsidRPr="000360A9" w:rsidRDefault="009D4E1F" w:rsidP="009D4E1F">
            <w:pPr>
              <w:rPr>
                <w:sz w:val="50"/>
                <w:szCs w:val="50"/>
              </w:rPr>
            </w:pPr>
          </w:p>
          <w:p w:rsidR="009D4E1F" w:rsidRPr="000360A9" w:rsidRDefault="009D4E1F" w:rsidP="009D4E1F">
            <w:pPr>
              <w:rPr>
                <w:sz w:val="50"/>
                <w:szCs w:val="50"/>
              </w:rPr>
            </w:pPr>
          </w:p>
          <w:p w:rsidR="009D4E1F" w:rsidRDefault="009D4E1F" w:rsidP="009D4E1F">
            <w:pPr>
              <w:rPr>
                <w:sz w:val="50"/>
                <w:szCs w:val="50"/>
                <w:u w:val="single"/>
              </w:rPr>
            </w:pPr>
            <w:r w:rsidRPr="000360A9">
              <w:rPr>
                <w:sz w:val="50"/>
                <w:szCs w:val="50"/>
                <w:u w:val="single"/>
              </w:rPr>
              <w:t>References</w:t>
            </w:r>
          </w:p>
          <w:p w:rsidR="009D4E1F" w:rsidRPr="000360A9" w:rsidRDefault="009D4E1F" w:rsidP="009D4E1F">
            <w:pPr>
              <w:rPr>
                <w:sz w:val="36"/>
                <w:szCs w:val="36"/>
              </w:rPr>
            </w:pPr>
            <w:r>
              <w:rPr>
                <w:sz w:val="50"/>
                <w:szCs w:val="50"/>
              </w:rPr>
              <w:t xml:space="preserve">   </w:t>
            </w:r>
          </w:p>
        </w:tc>
        <w:tc>
          <w:tcPr>
            <w:tcW w:w="424" w:type="dxa"/>
          </w:tcPr>
          <w:p w:rsidR="009D4E1F" w:rsidRPr="00AE68A8" w:rsidRDefault="009D4E1F" w:rsidP="009D4E1F"/>
        </w:tc>
        <w:tc>
          <w:tcPr>
            <w:tcW w:w="424" w:type="dxa"/>
          </w:tcPr>
          <w:p w:rsidR="009D4E1F" w:rsidRPr="00AE68A8" w:rsidRDefault="009D4E1F" w:rsidP="009D4E1F"/>
        </w:tc>
        <w:tc>
          <w:tcPr>
            <w:tcW w:w="6611" w:type="dxa"/>
            <w:gridSpan w:val="2"/>
            <w:vMerge/>
          </w:tcPr>
          <w:p w:rsidR="009D4E1F" w:rsidRPr="00AE68A8" w:rsidRDefault="009D4E1F" w:rsidP="009D4E1F"/>
        </w:tc>
      </w:tr>
    </w:tbl>
    <w:p w:rsidR="007F5B63" w:rsidRDefault="007F5B63" w:rsidP="009B591F"/>
    <w:p w:rsidR="00E47C11" w:rsidRDefault="00E47C11" w:rsidP="009B591F"/>
    <w:p w:rsidR="00E47C11" w:rsidRDefault="00E47C11" w:rsidP="009B591F"/>
    <w:p w:rsidR="00E47C11" w:rsidRDefault="00E47C11" w:rsidP="009B591F"/>
    <w:p w:rsidR="00E47C11" w:rsidRDefault="00E47C11" w:rsidP="009B591F"/>
    <w:p w:rsidR="00E47C11" w:rsidRDefault="00E47C11" w:rsidP="00E47C11">
      <w:pPr>
        <w:pStyle w:val="ListParagraph"/>
        <w:numPr>
          <w:ilvl w:val="0"/>
          <w:numId w:val="3"/>
        </w:numPr>
        <w:rPr>
          <w:sz w:val="40"/>
          <w:szCs w:val="40"/>
        </w:rPr>
      </w:pPr>
      <w:r>
        <w:rPr>
          <w:sz w:val="40"/>
          <w:szCs w:val="40"/>
        </w:rPr>
        <w:t xml:space="preserve">Youtube: </w:t>
      </w:r>
      <w:r w:rsidRPr="00E47C11">
        <w:rPr>
          <w:sz w:val="40"/>
          <w:szCs w:val="40"/>
        </w:rPr>
        <w:t>CodeWithHarry</w:t>
      </w:r>
    </w:p>
    <w:p w:rsidR="00E47C11" w:rsidRDefault="00E47C11" w:rsidP="00E47C11">
      <w:pPr>
        <w:pStyle w:val="ListParagraph"/>
        <w:numPr>
          <w:ilvl w:val="0"/>
          <w:numId w:val="3"/>
        </w:numPr>
        <w:rPr>
          <w:sz w:val="40"/>
          <w:szCs w:val="40"/>
        </w:rPr>
      </w:pPr>
      <w:r>
        <w:rPr>
          <w:sz w:val="40"/>
          <w:szCs w:val="40"/>
        </w:rPr>
        <w:t>BlackBox AI</w:t>
      </w:r>
    </w:p>
    <w:p w:rsidR="00E47C11" w:rsidRDefault="00E47C11" w:rsidP="00E47C11">
      <w:pPr>
        <w:pStyle w:val="ListParagraph"/>
        <w:numPr>
          <w:ilvl w:val="0"/>
          <w:numId w:val="3"/>
        </w:numPr>
        <w:rPr>
          <w:sz w:val="40"/>
          <w:szCs w:val="40"/>
        </w:rPr>
      </w:pPr>
      <w:hyperlink r:id="rId21" w:history="1">
        <w:r w:rsidRPr="00A00080">
          <w:rPr>
            <w:rStyle w:val="Hyperlink"/>
            <w:sz w:val="40"/>
            <w:szCs w:val="40"/>
          </w:rPr>
          <w:t>www.google.com</w:t>
        </w:r>
      </w:hyperlink>
    </w:p>
    <w:p w:rsidR="00E47C11" w:rsidRDefault="00E47C11" w:rsidP="00E47C11">
      <w:pPr>
        <w:pStyle w:val="ListParagraph"/>
        <w:numPr>
          <w:ilvl w:val="0"/>
          <w:numId w:val="0"/>
        </w:numPr>
        <w:ind w:left="720"/>
        <w:rPr>
          <w:sz w:val="40"/>
          <w:szCs w:val="40"/>
        </w:rPr>
      </w:pPr>
    </w:p>
    <w:p w:rsidR="00E47C11" w:rsidRPr="00E47C11" w:rsidRDefault="00E47C11" w:rsidP="00E47C11">
      <w:pPr>
        <w:pStyle w:val="ListParagraph"/>
        <w:numPr>
          <w:ilvl w:val="0"/>
          <w:numId w:val="0"/>
        </w:numPr>
        <w:ind w:left="720"/>
        <w:rPr>
          <w:sz w:val="40"/>
          <w:szCs w:val="40"/>
        </w:rPr>
      </w:pPr>
    </w:p>
    <w:p w:rsidR="00E47C11" w:rsidRPr="00E47C11" w:rsidRDefault="00E47C11" w:rsidP="009B591F">
      <w:pPr>
        <w:rPr>
          <w:sz w:val="40"/>
          <w:szCs w:val="40"/>
        </w:rPr>
      </w:pPr>
    </w:p>
    <w:sectPr w:rsidR="00E47C11" w:rsidRPr="00E47C11" w:rsidSect="00E77B5E">
      <w:headerReference w:type="default" r:id="rId22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F1A4E" w:rsidRDefault="006F1A4E" w:rsidP="00590471">
      <w:r>
        <w:separator/>
      </w:r>
    </w:p>
  </w:endnote>
  <w:endnote w:type="continuationSeparator" w:id="0">
    <w:p w:rsidR="006F1A4E" w:rsidRDefault="006F1A4E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F1A4E" w:rsidRDefault="006F1A4E" w:rsidP="00590471">
      <w:r>
        <w:separator/>
      </w:r>
    </w:p>
  </w:footnote>
  <w:footnote w:type="continuationSeparator" w:id="0">
    <w:p w:rsidR="006F1A4E" w:rsidRDefault="006F1A4E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0471" w:rsidRDefault="00AE68A8" w:rsidP="00060042">
    <w:pPr>
      <w:pStyle w:val="BodyText"/>
    </w:pPr>
    <w:r>
      <w:rPr>
        <w:noProof/>
        <w:lang w:val="en-IN" w:eastAsia="en-IN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39916BD2" wp14:editId="0ECC2F31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>
                          <a:extLst/>
                        </wps:cNvPr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>
                          <a:extLst/>
                        </wps:cNvPr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67308293" id="Group 2" o:spid="_x0000_s1026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A65177"/>
    <w:multiLevelType w:val="hybridMultilevel"/>
    <w:tmpl w:val="15EA1C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019"/>
    <w:rsid w:val="000360A9"/>
    <w:rsid w:val="00055B72"/>
    <w:rsid w:val="00060042"/>
    <w:rsid w:val="0008685D"/>
    <w:rsid w:val="00112FD7"/>
    <w:rsid w:val="001253DD"/>
    <w:rsid w:val="00150ABD"/>
    <w:rsid w:val="00222466"/>
    <w:rsid w:val="00236632"/>
    <w:rsid w:val="0029260E"/>
    <w:rsid w:val="002B4549"/>
    <w:rsid w:val="00310F17"/>
    <w:rsid w:val="003326CB"/>
    <w:rsid w:val="00376291"/>
    <w:rsid w:val="003763B9"/>
    <w:rsid w:val="00380FD1"/>
    <w:rsid w:val="00383D02"/>
    <w:rsid w:val="00384CE1"/>
    <w:rsid w:val="004E158A"/>
    <w:rsid w:val="005471D7"/>
    <w:rsid w:val="00565C77"/>
    <w:rsid w:val="0056708E"/>
    <w:rsid w:val="005801E5"/>
    <w:rsid w:val="00590471"/>
    <w:rsid w:val="005D01FA"/>
    <w:rsid w:val="005D45DC"/>
    <w:rsid w:val="006716D8"/>
    <w:rsid w:val="006920F0"/>
    <w:rsid w:val="006C020C"/>
    <w:rsid w:val="006D79A8"/>
    <w:rsid w:val="006F1A4E"/>
    <w:rsid w:val="00707F21"/>
    <w:rsid w:val="007575B6"/>
    <w:rsid w:val="007F5B63"/>
    <w:rsid w:val="00803A0A"/>
    <w:rsid w:val="00846CB9"/>
    <w:rsid w:val="008A1E6E"/>
    <w:rsid w:val="008B108C"/>
    <w:rsid w:val="008C2CFC"/>
    <w:rsid w:val="009475DC"/>
    <w:rsid w:val="00967B93"/>
    <w:rsid w:val="009B591F"/>
    <w:rsid w:val="009D4E1F"/>
    <w:rsid w:val="00A31B16"/>
    <w:rsid w:val="00AE68A8"/>
    <w:rsid w:val="00B6466C"/>
    <w:rsid w:val="00B76CDA"/>
    <w:rsid w:val="00C14078"/>
    <w:rsid w:val="00C83A18"/>
    <w:rsid w:val="00CC1E8B"/>
    <w:rsid w:val="00CD2321"/>
    <w:rsid w:val="00CE1E3D"/>
    <w:rsid w:val="00D053FA"/>
    <w:rsid w:val="00D26515"/>
    <w:rsid w:val="00E26AED"/>
    <w:rsid w:val="00E47C11"/>
    <w:rsid w:val="00E73AB8"/>
    <w:rsid w:val="00E77B5E"/>
    <w:rsid w:val="00E90A60"/>
    <w:rsid w:val="00ED47F7"/>
    <w:rsid w:val="00EE7E09"/>
    <w:rsid w:val="00EF5019"/>
    <w:rsid w:val="00F0223C"/>
    <w:rsid w:val="00F3235D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F843C8A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EF5019"/>
    <w:rPr>
      <w:color w:val="0563C1" w:themeColor="hyperlink"/>
      <w:u w:val="single"/>
    </w:rPr>
  </w:style>
  <w:style w:type="paragraph" w:customStyle="1" w:styleId="basis-85">
    <w:name w:val="basis-[85%]"/>
    <w:basedOn w:val="Normal"/>
    <w:rsid w:val="000360A9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596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hyperlink" Target="http://www.google.com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s://github.com/ImRudra-Arjun/De_Coders.git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tudent\AppData\Roaming\Microsoft\Templates\Blue%20spheres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E26FBD1B1DEA43359CB8777E02A4301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9A9209-E626-4C08-94CB-CEEA102B63D0}"/>
      </w:docPartPr>
      <w:docPartBody>
        <w:p w:rsidR="00000000" w:rsidRDefault="00055E6B" w:rsidP="00055E6B">
          <w:pPr>
            <w:pStyle w:val="E26FBD1B1DEA43359CB8777E02A43010"/>
          </w:pPr>
          <w:r w:rsidRPr="00AE68A8">
            <w:t>[Recipient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5E6B"/>
    <w:rsid w:val="00055E6B"/>
    <w:rsid w:val="00194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0D731001C1E487F9232C7B13C1ED78E">
    <w:name w:val="00D731001C1E487F9232C7B13C1ED78E"/>
  </w:style>
  <w:style w:type="paragraph" w:customStyle="1" w:styleId="F503EACD6AAE47858C1757922C66ED1D">
    <w:name w:val="F503EACD6AAE47858C1757922C66ED1D"/>
  </w:style>
  <w:style w:type="paragraph" w:customStyle="1" w:styleId="740E2A2DA4CB4BC091A41B8D8106F877">
    <w:name w:val="740E2A2DA4CB4BC091A41B8D8106F877"/>
  </w:style>
  <w:style w:type="paragraph" w:customStyle="1" w:styleId="2AF1B08ECA7141A4B05FDA69624A3D5B">
    <w:name w:val="2AF1B08ECA7141A4B05FDA69624A3D5B"/>
  </w:style>
  <w:style w:type="paragraph" w:customStyle="1" w:styleId="785CB76E0807491FB4771CA3A47F49F5">
    <w:name w:val="785CB76E0807491FB4771CA3A47F49F5"/>
  </w:style>
  <w:style w:type="paragraph" w:customStyle="1" w:styleId="B9C1EF24ED14445BAD5A1E9CF520B348">
    <w:name w:val="B9C1EF24ED14445BAD5A1E9CF520B348"/>
  </w:style>
  <w:style w:type="paragraph" w:customStyle="1" w:styleId="56B86D3AD0F041678ECAADD70B6E19EF">
    <w:name w:val="56B86D3AD0F041678ECAADD70B6E19EF"/>
  </w:style>
  <w:style w:type="paragraph" w:customStyle="1" w:styleId="E6618FBE5FA74DEB9D768E7BB7AFEC5A">
    <w:name w:val="E6618FBE5FA74DEB9D768E7BB7AFEC5A"/>
  </w:style>
  <w:style w:type="paragraph" w:customStyle="1" w:styleId="1F59CA2E9BB24CA9A6A84651BC145167">
    <w:name w:val="1F59CA2E9BB24CA9A6A84651BC145167"/>
  </w:style>
  <w:style w:type="paragraph" w:customStyle="1" w:styleId="C66024B25C5244B59C98CCACD0BEC5F9">
    <w:name w:val="C66024B25C5244B59C98CCACD0BEC5F9"/>
  </w:style>
  <w:style w:type="paragraph" w:customStyle="1" w:styleId="D66394A070674630BDB203B8E9828397">
    <w:name w:val="D66394A070674630BDB203B8E9828397"/>
  </w:style>
  <w:style w:type="paragraph" w:customStyle="1" w:styleId="B11A7A43796445F398B9D215FAFC371F">
    <w:name w:val="B11A7A43796445F398B9D215FAFC371F"/>
  </w:style>
  <w:style w:type="paragraph" w:customStyle="1" w:styleId="7C640B60244F46F1A52A9587AEE82DF1">
    <w:name w:val="7C640B60244F46F1A52A9587AEE82DF1"/>
  </w:style>
  <w:style w:type="paragraph" w:customStyle="1" w:styleId="35F1E1C926EE48208FCC701A4202547F">
    <w:name w:val="35F1E1C926EE48208FCC701A4202547F"/>
  </w:style>
  <w:style w:type="paragraph" w:customStyle="1" w:styleId="1F4114CAB17D4118AE856FEFDEC75BFE">
    <w:name w:val="1F4114CAB17D4118AE856FEFDEC75BFE"/>
  </w:style>
  <w:style w:type="paragraph" w:customStyle="1" w:styleId="53903FA01DA6433BBEE71402C8F365FA">
    <w:name w:val="53903FA01DA6433BBEE71402C8F365FA"/>
  </w:style>
  <w:style w:type="paragraph" w:customStyle="1" w:styleId="681900C3688341488DAEA76DF1D755CA">
    <w:name w:val="681900C3688341488DAEA76DF1D755CA"/>
  </w:style>
  <w:style w:type="paragraph" w:customStyle="1" w:styleId="E26FBD1B1DEA43359CB8777E02A43010">
    <w:name w:val="E26FBD1B1DEA43359CB8777E02A43010"/>
    <w:rsid w:val="00055E6B"/>
  </w:style>
  <w:style w:type="paragraph" w:customStyle="1" w:styleId="3ACF3D0C360641D8922FD80A62EE9FAF">
    <w:name w:val="3ACF3D0C360641D8922FD80A62EE9FAF"/>
    <w:rsid w:val="00055E6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1B61DDA-DA4B-4FA6-A5EA-A6730720CA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2</Pages>
  <Words>146</Words>
  <Characters>835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2024-09-28T09:55:00Z</dcterms:created>
  <dcterms:modified xsi:type="dcterms:W3CDTF">2024-09-28T10:35:00Z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